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hint="eastAsia"/>
          <w:sz w:val="2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2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1</Pages>
  <Words>0</Words>
  <Characters>0</Characters>
  <Lines>0</Lines>
  <Paragraphs>0</Paragraphs>
  <CharactersWithSpaces>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2026-06-02T07:58:41Z</dcterms:modified>
</cp:coreProperties>
</file>